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2AD37EB5" w:rsidR="00D077E9" w:rsidRPr="00D86945" w:rsidRDefault="004C0366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前端</w:t>
                                  </w:r>
                                  <w:r w:rsidR="00376460"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啟動</w:t>
                                  </w: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指南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2AD37EB5" w:rsidR="00D077E9" w:rsidRPr="00D86945" w:rsidRDefault="004C0366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前端</w:t>
                            </w:r>
                            <w:r w:rsidR="00376460">
                              <w:rPr>
                                <w:rFonts w:hint="eastAsia"/>
                                <w:lang w:val="zh-TW" w:eastAsia="zh-TW" w:bidi="zh-TW"/>
                              </w:rPr>
                              <w:t>啟動</w:t>
                            </w: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指南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2A951975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4C0366">
                  <w:rPr>
                    <w:rStyle w:val="ab"/>
                    <w:b w:val="0"/>
                    <w:noProof/>
                    <w:lang w:val="zh-TW" w:eastAsia="zh-TW" w:bidi="zh-TW"/>
                  </w:rPr>
                  <w:t>10月25日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7D211856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B414D3">
                  <w:rPr>
                    <w:rFonts w:hint="eastAsia"/>
                    <w:lang w:eastAsia="zh-TW"/>
                  </w:rPr>
                  <w:t>前端開發指南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4488065B" w14:textId="21C8917A" w:rsidR="009845E7" w:rsidRPr="006749B6" w:rsidRDefault="006234C7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啟動容器群</w:t>
      </w:r>
    </w:p>
    <w:p w14:paraId="254D84A6" w14:textId="430FD149" w:rsidR="00014824" w:rsidRDefault="007D224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打開D</w:t>
      </w:r>
      <w:r>
        <w:rPr>
          <w:b w:val="0"/>
          <w:bCs/>
          <w:lang w:eastAsia="zh-TW"/>
        </w:rPr>
        <w:t>ocker Desktop</w:t>
      </w:r>
    </w:p>
    <w:p w14:paraId="6F965572" w14:textId="1D9FE813" w:rsidR="00710189" w:rsidRDefault="00087210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62678F91" wp14:editId="567E6271">
            <wp:extent cx="3470500" cy="16287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911" cy="16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FD2C" w14:textId="6162A223" w:rsidR="00AE3B1E" w:rsidRDefault="0063424A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點擊</w:t>
      </w:r>
      <w:r w:rsidR="00710189">
        <w:rPr>
          <w:rFonts w:hint="eastAsia"/>
          <w:b w:val="0"/>
          <w:bCs/>
          <w:lang w:eastAsia="zh-TW"/>
        </w:rPr>
        <w:t>啟動容器群</w:t>
      </w:r>
    </w:p>
    <w:p w14:paraId="4139339D" w14:textId="7532478B" w:rsidR="00710189" w:rsidRDefault="0071018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43E668EA" wp14:editId="15FB8014">
            <wp:extent cx="5700809" cy="25431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63" cy="257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F912A" w14:textId="3CC9126C" w:rsidR="005442B1" w:rsidRDefault="005442B1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啟動後 </w:t>
      </w:r>
      <w:r>
        <w:rPr>
          <w:b w:val="0"/>
          <w:bCs/>
          <w:lang w:eastAsia="zh-TW"/>
        </w:rPr>
        <w:t xml:space="preserve">Docker </w:t>
      </w:r>
      <w:r>
        <w:rPr>
          <w:rFonts w:hint="eastAsia"/>
          <w:b w:val="0"/>
          <w:bCs/>
          <w:lang w:eastAsia="zh-TW"/>
        </w:rPr>
        <w:t>應該會顯示如下</w:t>
      </w:r>
    </w:p>
    <w:p w14:paraId="44D27F0C" w14:textId="3838C288" w:rsidR="00A17028" w:rsidRDefault="0063424A">
      <w:pPr>
        <w:spacing w:after="200" w:line="276" w:lineRule="auto"/>
        <w:rPr>
          <w:b w:val="0"/>
          <w:bCs/>
          <w:lang w:eastAsia="zh-TW"/>
        </w:rPr>
      </w:pPr>
      <w:r w:rsidRPr="0063424A">
        <w:rPr>
          <w:b w:val="0"/>
          <w:bCs/>
          <w:lang w:eastAsia="zh-TW"/>
        </w:rPr>
        <w:drawing>
          <wp:inline distT="0" distB="0" distL="0" distR="0" wp14:anchorId="754BAB8E" wp14:editId="3211EB3A">
            <wp:extent cx="2873411" cy="2076450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095" cy="20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C914" w14:textId="1153A669" w:rsidR="00A17028" w:rsidRDefault="00A17028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5123D692" w14:textId="664C1B5F" w:rsidR="00A17028" w:rsidRDefault="003F0336" w:rsidP="003F0336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V</w:t>
      </w:r>
      <w:r>
        <w:rPr>
          <w:lang w:eastAsia="zh-TW"/>
        </w:rPr>
        <w:t xml:space="preserve">isual Studio Code </w:t>
      </w:r>
      <w:r>
        <w:rPr>
          <w:rFonts w:hint="eastAsia"/>
          <w:lang w:eastAsia="zh-TW"/>
        </w:rPr>
        <w:t>開啟專案資料夾</w:t>
      </w:r>
    </w:p>
    <w:p w14:paraId="17A7F9BE" w14:textId="521BEEBE" w:rsidR="0036508F" w:rsidRDefault="0036508F">
      <w:pPr>
        <w:spacing w:after="200" w:line="276" w:lineRule="auto"/>
        <w:rPr>
          <w:b w:val="0"/>
          <w:bCs/>
          <w:lang w:eastAsia="zh-TW"/>
        </w:rPr>
      </w:pPr>
    </w:p>
    <w:p w14:paraId="14A2D3CE" w14:textId="3C482A19" w:rsidR="008E0148" w:rsidRDefault="008E0148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由於專案資料夾最外層是 </w:t>
      </w:r>
      <w:r>
        <w:rPr>
          <w:b w:val="0"/>
          <w:bCs/>
          <w:lang w:eastAsia="zh-TW"/>
        </w:rPr>
        <w:t xml:space="preserve">Docker </w:t>
      </w:r>
      <w:r>
        <w:rPr>
          <w:rFonts w:hint="eastAsia"/>
          <w:b w:val="0"/>
          <w:bCs/>
          <w:lang w:eastAsia="zh-TW"/>
        </w:rPr>
        <w:t>的環境配置，為了保持專注可以僅開啟</w:t>
      </w:r>
      <w:r w:rsidR="00841928">
        <w:rPr>
          <w:rFonts w:hint="eastAsia"/>
          <w:b w:val="0"/>
          <w:bCs/>
          <w:lang w:eastAsia="zh-TW"/>
        </w:rPr>
        <w:t>，</w:t>
      </w:r>
      <w:r w:rsidR="00841928">
        <w:rPr>
          <w:b w:val="0"/>
          <w:bCs/>
          <w:lang w:eastAsia="zh-TW"/>
        </w:rPr>
        <w:t xml:space="preserve">/CBDC-project/codes/bank-django-service/app_core </w:t>
      </w:r>
      <w:r w:rsidR="00841928">
        <w:rPr>
          <w:rFonts w:hint="eastAsia"/>
          <w:b w:val="0"/>
          <w:bCs/>
          <w:lang w:eastAsia="zh-TW"/>
        </w:rPr>
        <w:t>資料夾即可。</w:t>
      </w:r>
    </w:p>
    <w:p w14:paraId="3783E616" w14:textId="4C417D96" w:rsidR="00216252" w:rsidRPr="00841928" w:rsidRDefault="00216252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也就是打開 </w:t>
      </w:r>
      <w:r>
        <w:rPr>
          <w:b w:val="0"/>
          <w:bCs/>
          <w:lang w:eastAsia="zh-TW"/>
        </w:rPr>
        <w:t xml:space="preserve">app_core </w:t>
      </w:r>
      <w:r>
        <w:rPr>
          <w:rFonts w:hint="eastAsia"/>
          <w:b w:val="0"/>
          <w:bCs/>
          <w:lang w:eastAsia="zh-TW"/>
        </w:rPr>
        <w:t>資料夾即可，前端端所需要的大部分東西都在此。</w:t>
      </w:r>
    </w:p>
    <w:p w14:paraId="78EBB48E" w14:textId="0A5E96C7" w:rsidR="00FB3E58" w:rsidRDefault="00A263A4">
      <w:pPr>
        <w:spacing w:after="200" w:line="276" w:lineRule="auto"/>
        <w:rPr>
          <w:b w:val="0"/>
          <w:bCs/>
          <w:lang w:eastAsia="zh-TW"/>
        </w:rPr>
      </w:pPr>
      <w:r w:rsidRPr="00A263A4">
        <w:rPr>
          <w:b w:val="0"/>
          <w:bCs/>
          <w:lang w:eastAsia="zh-TW"/>
        </w:rPr>
        <w:drawing>
          <wp:inline distT="0" distB="0" distL="0" distR="0" wp14:anchorId="2797648F" wp14:editId="7F982208">
            <wp:extent cx="6324600" cy="3618019"/>
            <wp:effectExtent l="0" t="0" r="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3226" cy="36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0C29" w14:textId="4ED7E8C5" w:rsidR="001C3736" w:rsidRDefault="001C3736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4C09A42F" w14:textId="049431E6" w:rsidR="0060581D" w:rsidRDefault="001C3736" w:rsidP="001C3736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前端編程相關資料夾</w:t>
      </w:r>
    </w:p>
    <w:p w14:paraId="165FE543" w14:textId="77777777" w:rsidR="00740ECF" w:rsidRDefault="00740ECF">
      <w:pPr>
        <w:spacing w:after="200" w:line="276" w:lineRule="auto"/>
        <w:rPr>
          <w:b w:val="0"/>
          <w:bCs/>
          <w:lang w:eastAsia="zh-TW"/>
        </w:rPr>
      </w:pPr>
    </w:p>
    <w:p w14:paraId="76628E03" w14:textId="541A0E84" w:rsidR="001C3736" w:rsidRDefault="00740EC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我們可以看到，前端的各項資料夾如下。</w:t>
      </w:r>
    </w:p>
    <w:p w14:paraId="12C4FC3C" w14:textId="5B6E89F6" w:rsidR="001C3736" w:rsidRDefault="001C3736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3A38F1B0" wp14:editId="5A7AF695">
            <wp:extent cx="3276835" cy="37242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465" cy="373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7CA8" w14:textId="3A529C14" w:rsidR="00904850" w:rsidRDefault="00904850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0E3A7EF7" w14:textId="2E00A6E6" w:rsidR="001079F4" w:rsidRDefault="005C009F" w:rsidP="005C009F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啟動前端</w:t>
      </w:r>
      <w:r w:rsidR="0074098F">
        <w:rPr>
          <w:rFonts w:hint="eastAsia"/>
          <w:lang w:eastAsia="zh-TW"/>
        </w:rPr>
        <w:t>撰寫</w:t>
      </w:r>
      <w:r w:rsidR="00AC32DF">
        <w:rPr>
          <w:rFonts w:hint="eastAsia"/>
          <w:lang w:eastAsia="zh-TW"/>
        </w:rPr>
        <w:t>-1</w:t>
      </w:r>
    </w:p>
    <w:p w14:paraId="6E17BB9A" w14:textId="20C0840B" w:rsidR="002A4896" w:rsidRDefault="002A4896">
      <w:pPr>
        <w:spacing w:after="200" w:line="276" w:lineRule="auto"/>
        <w:rPr>
          <w:b w:val="0"/>
          <w:bCs/>
          <w:lang w:eastAsia="zh-TW"/>
        </w:rPr>
      </w:pPr>
    </w:p>
    <w:p w14:paraId="6D8F0A21" w14:textId="7A9D137C" w:rsidR="004D3518" w:rsidRDefault="00342A5B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建立一個</w:t>
      </w:r>
      <w:r w:rsidR="00141857">
        <w:rPr>
          <w:rFonts w:hint="eastAsia"/>
          <w:b w:val="0"/>
          <w:bCs/>
          <w:lang w:eastAsia="zh-TW"/>
        </w:rPr>
        <w:t>資料夾，名稱跟我們的頁面名稱一致。</w:t>
      </w:r>
    </w:p>
    <w:p w14:paraId="770163E5" w14:textId="5C32D4CB" w:rsidR="00B5484D" w:rsidRDefault="00B5484D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在這個範例中用 </w:t>
      </w:r>
      <w:r w:rsidR="006E4AC7">
        <w:rPr>
          <w:lang w:eastAsia="zh-TW"/>
        </w:rPr>
        <w:t>d</w:t>
      </w:r>
      <w:r w:rsidRPr="00B5484D">
        <w:rPr>
          <w:lang w:eastAsia="zh-TW"/>
        </w:rPr>
        <w:t>emo</w:t>
      </w:r>
      <w:r>
        <w:rPr>
          <w:b w:val="0"/>
          <w:bCs/>
          <w:lang w:eastAsia="zh-TW"/>
        </w:rPr>
        <w:t xml:space="preserve"> </w:t>
      </w:r>
      <w:r>
        <w:rPr>
          <w:rFonts w:hint="eastAsia"/>
          <w:b w:val="0"/>
          <w:bCs/>
          <w:lang w:eastAsia="zh-TW"/>
        </w:rPr>
        <w:t>來作為我們的頁面名稱。</w:t>
      </w:r>
    </w:p>
    <w:p w14:paraId="5173A53D" w14:textId="5E5F4743" w:rsidR="00B5484D" w:rsidRDefault="00F72A57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DE536BF" wp14:editId="1918B35E">
            <wp:extent cx="2790825" cy="2257425"/>
            <wp:effectExtent l="0" t="0" r="9525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57" b="11655"/>
                    <a:stretch/>
                  </pic:blipFill>
                  <pic:spPr bwMode="auto">
                    <a:xfrm>
                      <a:off x="0" y="0"/>
                      <a:ext cx="2793149" cy="22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B361" w14:textId="63A5DE2F" w:rsidR="00F72A57" w:rsidRDefault="00D453AD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6CCA3266" wp14:editId="66E20FB2">
            <wp:extent cx="2438400" cy="18859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A463" w14:textId="0E017B7A" w:rsidR="00EC3AB5" w:rsidRDefault="00EC3AB5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在裏頭寫一個測試文字</w:t>
      </w:r>
    </w:p>
    <w:p w14:paraId="0EA6232D" w14:textId="1BFB024C" w:rsidR="00D453AD" w:rsidRDefault="00563775">
      <w:pPr>
        <w:spacing w:after="200" w:line="276" w:lineRule="auto"/>
        <w:rPr>
          <w:b w:val="0"/>
          <w:bCs/>
          <w:lang w:eastAsia="zh-TW"/>
        </w:rPr>
      </w:pPr>
      <w:r w:rsidRPr="00563775">
        <w:rPr>
          <w:b w:val="0"/>
          <w:bCs/>
          <w:lang w:eastAsia="zh-TW"/>
        </w:rPr>
        <w:drawing>
          <wp:inline distT="0" distB="0" distL="0" distR="0" wp14:anchorId="0793D8E2" wp14:editId="4DF3FD37">
            <wp:extent cx="2000529" cy="1152686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59CE" w14:textId="2445F9C7" w:rsidR="00563775" w:rsidRDefault="0056377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2B8C161E" w14:textId="33B6BADE" w:rsidR="00D453AD" w:rsidRPr="00AC32DF" w:rsidRDefault="00AC32DF" w:rsidP="00AC32DF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啟動前端撰寫-</w:t>
      </w:r>
      <w:r>
        <w:rPr>
          <w:rFonts w:hint="eastAsia"/>
          <w:lang w:eastAsia="zh-TW"/>
        </w:rPr>
        <w:t>2</w:t>
      </w:r>
    </w:p>
    <w:p w14:paraId="6ED6C096" w14:textId="042BA7CD" w:rsidR="00AC32DF" w:rsidRDefault="00AC32DF">
      <w:pPr>
        <w:spacing w:after="200" w:line="276" w:lineRule="auto"/>
        <w:rPr>
          <w:b w:val="0"/>
          <w:bCs/>
          <w:lang w:eastAsia="zh-TW"/>
        </w:rPr>
      </w:pPr>
    </w:p>
    <w:p w14:paraId="19D10C16" w14:textId="020A7230" w:rsidR="00AC32DF" w:rsidRDefault="000013D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打開 </w:t>
      </w:r>
      <w:r>
        <w:rPr>
          <w:b w:val="0"/>
          <w:bCs/>
          <w:lang w:eastAsia="zh-TW"/>
        </w:rPr>
        <w:t xml:space="preserve">views.py </w:t>
      </w:r>
      <w:r>
        <w:rPr>
          <w:rFonts w:hint="eastAsia"/>
          <w:b w:val="0"/>
          <w:bCs/>
          <w:lang w:eastAsia="zh-TW"/>
        </w:rPr>
        <w:t xml:space="preserve">來將 </w:t>
      </w:r>
      <w:r>
        <w:rPr>
          <w:b w:val="0"/>
          <w:bCs/>
          <w:lang w:eastAsia="zh-TW"/>
        </w:rPr>
        <w:t xml:space="preserve">view </w:t>
      </w:r>
      <w:r>
        <w:rPr>
          <w:rFonts w:hint="eastAsia"/>
          <w:b w:val="0"/>
          <w:bCs/>
          <w:lang w:eastAsia="zh-TW"/>
        </w:rPr>
        <w:t xml:space="preserve">導向 </w:t>
      </w:r>
      <w:r>
        <w:rPr>
          <w:b w:val="0"/>
          <w:bCs/>
          <w:lang w:eastAsia="zh-TW"/>
        </w:rPr>
        <w:t xml:space="preserve">HTML </w:t>
      </w:r>
      <w:r>
        <w:rPr>
          <w:rFonts w:hint="eastAsia"/>
          <w:b w:val="0"/>
          <w:bCs/>
          <w:lang w:eastAsia="zh-TW"/>
        </w:rPr>
        <w:t>頁面。</w:t>
      </w:r>
    </w:p>
    <w:p w14:paraId="0583BE92" w14:textId="77652B40" w:rsidR="00B90997" w:rsidRDefault="000013D9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08D06F6D" wp14:editId="0466820A">
            <wp:extent cx="2914650" cy="30670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5C6A7" w14:textId="7F39357A" w:rsidR="00B90997" w:rsidRDefault="008C0938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7305FF38" wp14:editId="3AB2C610">
            <wp:extent cx="4505325" cy="341929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683" cy="342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573A5" w14:textId="0D95B29C" w:rsidR="00D71AD8" w:rsidRDefault="00D71AD8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42F1BAC7" w14:textId="7D5912A9" w:rsidR="008C0938" w:rsidRPr="004D65F8" w:rsidRDefault="004D65F8" w:rsidP="004D65F8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啟動前端撰寫-</w:t>
      </w:r>
      <w:r>
        <w:rPr>
          <w:rFonts w:hint="eastAsia"/>
          <w:lang w:eastAsia="zh-TW"/>
        </w:rPr>
        <w:t>3</w:t>
      </w:r>
    </w:p>
    <w:p w14:paraId="4B11803C" w14:textId="506CCEB3" w:rsidR="006932D4" w:rsidRDefault="006932D4" w:rsidP="002738FE">
      <w:pPr>
        <w:rPr>
          <w:lang w:eastAsia="zh-TW"/>
        </w:rPr>
      </w:pPr>
    </w:p>
    <w:p w14:paraId="79428CC1" w14:textId="0E256C06" w:rsidR="007A3A69" w:rsidRDefault="007A3A69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開啟 </w:t>
      </w:r>
      <w:r>
        <w:rPr>
          <w:lang w:eastAsia="zh-TW"/>
        </w:rPr>
        <w:t xml:space="preserve">URL </w:t>
      </w:r>
      <w:r>
        <w:rPr>
          <w:rFonts w:hint="eastAsia"/>
          <w:lang w:eastAsia="zh-TW"/>
        </w:rPr>
        <w:t>檔案</w:t>
      </w:r>
    </w:p>
    <w:p w14:paraId="4CADE863" w14:textId="4D91512D" w:rsidR="00CC6DC9" w:rsidRDefault="00CC6DC9" w:rsidP="002738FE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這個檔案決定某個 </w:t>
      </w:r>
      <w:r>
        <w:rPr>
          <w:lang w:eastAsia="zh-TW"/>
        </w:rPr>
        <w:t xml:space="preserve">URL </w:t>
      </w:r>
      <w:r>
        <w:rPr>
          <w:rFonts w:hint="eastAsia"/>
          <w:lang w:eastAsia="zh-TW"/>
        </w:rPr>
        <w:t xml:space="preserve">能否連到某個 </w:t>
      </w:r>
      <w:r>
        <w:rPr>
          <w:lang w:eastAsia="zh-TW"/>
        </w:rPr>
        <w:t>View</w:t>
      </w:r>
      <w:r>
        <w:rPr>
          <w:rFonts w:hint="eastAsia"/>
          <w:lang w:eastAsia="zh-TW"/>
        </w:rPr>
        <w:t>。</w:t>
      </w:r>
    </w:p>
    <w:p w14:paraId="7B9BCCE5" w14:textId="77777777" w:rsidR="007A3A69" w:rsidRDefault="007A3A69" w:rsidP="002738FE">
      <w:pPr>
        <w:rPr>
          <w:rFonts w:hint="eastAsia"/>
          <w:lang w:eastAsia="zh-TW"/>
        </w:rPr>
      </w:pPr>
    </w:p>
    <w:p w14:paraId="5F6BEA83" w14:textId="3E4EB0BD" w:rsidR="002738FE" w:rsidRDefault="007A3A69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5C13C4F" wp14:editId="0F0F1387">
            <wp:extent cx="2614583" cy="27622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53" cy="27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81D5" w14:textId="77777777" w:rsidR="00D874C6" w:rsidRDefault="00D874C6" w:rsidP="002738FE">
      <w:pPr>
        <w:rPr>
          <w:lang w:eastAsia="zh-TW"/>
        </w:rPr>
      </w:pPr>
    </w:p>
    <w:p w14:paraId="4F0FAE46" w14:textId="136691BB" w:rsidR="00C8507A" w:rsidRDefault="00550A03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添加 </w:t>
      </w:r>
      <w:r>
        <w:rPr>
          <w:lang w:eastAsia="zh-TW"/>
        </w:rPr>
        <w:t xml:space="preserve">URL </w:t>
      </w:r>
      <w:r>
        <w:rPr>
          <w:rFonts w:hint="eastAsia"/>
          <w:lang w:eastAsia="zh-TW"/>
        </w:rPr>
        <w:t>與 V</w:t>
      </w:r>
      <w:r>
        <w:rPr>
          <w:lang w:eastAsia="zh-TW"/>
        </w:rPr>
        <w:t xml:space="preserve">iew </w:t>
      </w:r>
      <w:r>
        <w:rPr>
          <w:rFonts w:hint="eastAsia"/>
          <w:lang w:eastAsia="zh-TW"/>
        </w:rPr>
        <w:t>的對應。</w:t>
      </w:r>
    </w:p>
    <w:p w14:paraId="49FBDE4C" w14:textId="77777777" w:rsidR="00D874C6" w:rsidRDefault="00D874C6" w:rsidP="002738FE">
      <w:pPr>
        <w:rPr>
          <w:lang w:eastAsia="zh-TW"/>
        </w:rPr>
      </w:pPr>
    </w:p>
    <w:p w14:paraId="77156636" w14:textId="2C0EAC7C" w:rsidR="00CC6DC9" w:rsidRDefault="00DF52B5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F3DB680" wp14:editId="4D4334CA">
            <wp:extent cx="4068041" cy="3314700"/>
            <wp:effectExtent l="0" t="0" r="889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41" cy="332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F939" w14:textId="5502E960" w:rsidR="00E70CD1" w:rsidRDefault="00E70CD1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6BBFD952" w14:textId="62858939" w:rsidR="00CC6DC9" w:rsidRDefault="00E70CD1" w:rsidP="00E70CD1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>開啟剛剛的H</w:t>
      </w:r>
      <w:r>
        <w:rPr>
          <w:lang w:eastAsia="zh-TW"/>
        </w:rPr>
        <w:t>TML</w:t>
      </w:r>
    </w:p>
    <w:p w14:paraId="25F90B2F" w14:textId="7360F87F" w:rsidR="00E70CD1" w:rsidRDefault="00E70CD1" w:rsidP="002738FE">
      <w:pPr>
        <w:rPr>
          <w:lang w:eastAsia="zh-TW"/>
        </w:rPr>
      </w:pPr>
    </w:p>
    <w:p w14:paraId="6A2A0D28" w14:textId="46B466C6" w:rsidR="008F336C" w:rsidRDefault="008F336C" w:rsidP="002738FE">
      <w:pPr>
        <w:rPr>
          <w:lang w:eastAsia="zh-TW"/>
        </w:rPr>
      </w:pPr>
      <w:r>
        <w:rPr>
          <w:rFonts w:hint="eastAsia"/>
          <w:lang w:eastAsia="zh-TW"/>
        </w:rPr>
        <w:t>由以下路徑開啟剛剛的前端頁面:</w:t>
      </w:r>
    </w:p>
    <w:p w14:paraId="11D78563" w14:textId="1424D712" w:rsidR="008F336C" w:rsidRDefault="008F336C" w:rsidP="002738FE">
      <w:pPr>
        <w:rPr>
          <w:lang w:eastAsia="zh-TW"/>
        </w:rPr>
      </w:pPr>
    </w:p>
    <w:p w14:paraId="645B988A" w14:textId="18032758" w:rsidR="008F336C" w:rsidRPr="00FF0E89" w:rsidRDefault="00FF0E89" w:rsidP="002738FE">
      <w:pPr>
        <w:rPr>
          <w:rStyle w:val="affffff7"/>
          <w:lang w:eastAsia="zh-TW"/>
        </w:rPr>
      </w:pPr>
      <w:r>
        <w:rPr>
          <w:lang w:eastAsia="zh-TW"/>
        </w:rPr>
        <w:fldChar w:fldCharType="begin"/>
      </w:r>
      <w:r>
        <w:rPr>
          <w:lang w:eastAsia="zh-TW"/>
        </w:rPr>
        <w:instrText xml:space="preserve"> HYPERLINK "http://localhost:8081/demo" </w:instrText>
      </w:r>
      <w:r>
        <w:rPr>
          <w:lang w:eastAsia="zh-TW"/>
        </w:rPr>
      </w:r>
      <w:r>
        <w:rPr>
          <w:lang w:eastAsia="zh-TW"/>
        </w:rPr>
        <w:fldChar w:fldCharType="separate"/>
      </w:r>
      <w:r w:rsidRPr="00FF0E89">
        <w:rPr>
          <w:rStyle w:val="affffff7"/>
          <w:lang w:eastAsia="zh-TW"/>
        </w:rPr>
        <w:t>http://localhost:8081/dem</w:t>
      </w:r>
      <w:r w:rsidRPr="00FF0E89">
        <w:rPr>
          <w:rStyle w:val="affffff7"/>
          <w:lang w:eastAsia="zh-TW"/>
        </w:rPr>
        <w:t>o</w:t>
      </w:r>
      <w:r w:rsidRPr="00FF0E89">
        <w:rPr>
          <w:rStyle w:val="affffff7"/>
          <w:lang w:eastAsia="zh-TW"/>
        </w:rPr>
        <w:t xml:space="preserve"> (demo</w:t>
      </w:r>
      <w:r w:rsidR="00922654" w:rsidRPr="00FF0E89">
        <w:rPr>
          <w:rStyle w:val="affffff7"/>
          <w:lang w:eastAsia="zh-TW"/>
        </w:rPr>
        <w:t>改成你建立的頁面</w:t>
      </w:r>
      <w:r w:rsidR="003916A6" w:rsidRPr="00FF0E89">
        <w:rPr>
          <w:rStyle w:val="affffff7"/>
          <w:rFonts w:hint="eastAsia"/>
          <w:lang w:eastAsia="zh-TW"/>
        </w:rPr>
        <w:t>路徑</w:t>
      </w:r>
      <w:r w:rsidR="00922654" w:rsidRPr="00FF0E89">
        <w:rPr>
          <w:rStyle w:val="affffff7"/>
          <w:lang w:eastAsia="zh-TW"/>
        </w:rPr>
        <w:t>)</w:t>
      </w:r>
    </w:p>
    <w:p w14:paraId="584A280B" w14:textId="2BCD2887" w:rsidR="008F336C" w:rsidRDefault="00FF0E89" w:rsidP="002738FE">
      <w:pPr>
        <w:rPr>
          <w:rFonts w:hint="eastAsia"/>
          <w:lang w:eastAsia="zh-TW"/>
        </w:rPr>
      </w:pPr>
      <w:r>
        <w:rPr>
          <w:lang w:eastAsia="zh-TW"/>
        </w:rPr>
        <w:fldChar w:fldCharType="end"/>
      </w:r>
    </w:p>
    <w:p w14:paraId="79861468" w14:textId="48424C0D" w:rsidR="00A95A8E" w:rsidRDefault="00E70CD1" w:rsidP="002738FE">
      <w:pPr>
        <w:rPr>
          <w:lang w:eastAsia="zh-TW"/>
        </w:rPr>
      </w:pPr>
      <w:r w:rsidRPr="00E70CD1">
        <w:rPr>
          <w:lang w:eastAsia="zh-TW"/>
        </w:rPr>
        <w:drawing>
          <wp:inline distT="0" distB="0" distL="0" distR="0" wp14:anchorId="11826ECE" wp14:editId="5C45A707">
            <wp:extent cx="2733675" cy="1641529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1214" cy="16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AE81" w14:textId="041C6C2E" w:rsidR="00FF0E89" w:rsidRDefault="00A95A8E" w:rsidP="00A95A8E">
      <w:pPr>
        <w:spacing w:after="200" w:line="276" w:lineRule="auto"/>
        <w:rPr>
          <w:rFonts w:hint="eastAsia"/>
          <w:lang w:eastAsia="zh-TW"/>
        </w:rPr>
      </w:pPr>
      <w:r>
        <w:rPr>
          <w:lang w:eastAsia="zh-TW"/>
        </w:rPr>
        <w:br w:type="page"/>
      </w:r>
    </w:p>
    <w:p w14:paraId="02E80AE3" w14:textId="7ABF22A7" w:rsidR="00FF0E89" w:rsidRDefault="00DD0B16" w:rsidP="00DD0B16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建立C</w:t>
      </w:r>
      <w:r>
        <w:rPr>
          <w:lang w:eastAsia="zh-TW"/>
        </w:rPr>
        <w:t>SS, Javascript</w:t>
      </w:r>
      <w:r w:rsidR="00824252">
        <w:rPr>
          <w:rFonts w:hint="eastAsia"/>
          <w:lang w:eastAsia="zh-TW"/>
        </w:rPr>
        <w:t>,圖片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資料夾</w:t>
      </w:r>
    </w:p>
    <w:p w14:paraId="54187FB8" w14:textId="412B24C3" w:rsidR="00DD0B16" w:rsidRDefault="00DD0B16" w:rsidP="002738FE">
      <w:pPr>
        <w:rPr>
          <w:lang w:eastAsia="zh-TW"/>
        </w:rPr>
      </w:pPr>
    </w:p>
    <w:p w14:paraId="2F2E245C" w14:textId="644D898A" w:rsidR="003935DE" w:rsidRDefault="00796A51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3F3B3CEA" wp14:editId="7B79B784">
            <wp:extent cx="2230755" cy="17907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26"/>
                    <a:stretch/>
                  </pic:blipFill>
                  <pic:spPr bwMode="auto">
                    <a:xfrm>
                      <a:off x="0" y="0"/>
                      <a:ext cx="2234382" cy="1793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A863" w14:textId="77777777" w:rsidR="00C723C2" w:rsidRDefault="00C723C2" w:rsidP="002738FE">
      <w:pPr>
        <w:rPr>
          <w:lang w:eastAsia="zh-TW"/>
        </w:rPr>
      </w:pPr>
    </w:p>
    <w:p w14:paraId="0DA26DDE" w14:textId="4F1D3F10" w:rsidR="00C723C2" w:rsidRDefault="00C723C2" w:rsidP="002738FE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在 </w:t>
      </w:r>
      <w:r>
        <w:rPr>
          <w:lang w:eastAsia="zh-TW"/>
        </w:rPr>
        <w:t xml:space="preserve">static </w:t>
      </w:r>
      <w:r>
        <w:rPr>
          <w:rFonts w:hint="eastAsia"/>
          <w:lang w:eastAsia="zh-TW"/>
        </w:rPr>
        <w:t xml:space="preserve">資料夾下方新增 </w:t>
      </w:r>
      <w:r>
        <w:rPr>
          <w:lang w:eastAsia="zh-TW"/>
        </w:rPr>
        <w:t xml:space="preserve">demo </w:t>
      </w:r>
      <w:r>
        <w:rPr>
          <w:rFonts w:hint="eastAsia"/>
          <w:lang w:eastAsia="zh-TW"/>
        </w:rPr>
        <w:t>資料夾。</w:t>
      </w:r>
    </w:p>
    <w:p w14:paraId="5AEA8EE1" w14:textId="40414720" w:rsidR="003935DE" w:rsidRDefault="00C723C2" w:rsidP="002738FE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529ABDDE" wp14:editId="5AEED1A0">
            <wp:extent cx="2371725" cy="2087118"/>
            <wp:effectExtent l="0" t="0" r="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42" cy="208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48AF" w14:textId="0800F486" w:rsidR="00F404C8" w:rsidRDefault="00F404C8" w:rsidP="002738FE">
      <w:pPr>
        <w:rPr>
          <w:lang w:eastAsia="zh-TW"/>
        </w:rPr>
      </w:pPr>
    </w:p>
    <w:p w14:paraId="27B16A0F" w14:textId="597330BA" w:rsidR="00AE7DD7" w:rsidRDefault="00AE7DD7" w:rsidP="002738FE">
      <w:pPr>
        <w:rPr>
          <w:lang w:eastAsia="zh-TW"/>
        </w:rPr>
      </w:pPr>
      <w:r>
        <w:rPr>
          <w:rFonts w:hint="eastAsia"/>
          <w:lang w:eastAsia="zh-TW"/>
        </w:rPr>
        <w:t xml:space="preserve">在其中建立 </w:t>
      </w:r>
      <w:r>
        <w:rPr>
          <w:lang w:eastAsia="zh-TW"/>
        </w:rPr>
        <w:t xml:space="preserve">CSS, JS </w:t>
      </w:r>
      <w:r>
        <w:rPr>
          <w:rFonts w:hint="eastAsia"/>
          <w:lang w:eastAsia="zh-TW"/>
        </w:rPr>
        <w:t>檔案</w:t>
      </w:r>
    </w:p>
    <w:p w14:paraId="67206B57" w14:textId="3E5673AE" w:rsidR="00C41F85" w:rsidRDefault="00EE650D" w:rsidP="002738FE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74CBBB" wp14:editId="3B9BDF46">
            <wp:extent cx="2400300" cy="1899912"/>
            <wp:effectExtent l="0" t="0" r="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02" cy="190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BEC5" w14:textId="77777777" w:rsidR="00C41F85" w:rsidRDefault="00C41F85">
      <w:pPr>
        <w:spacing w:after="200" w:line="276" w:lineRule="auto"/>
        <w:rPr>
          <w:lang w:eastAsia="zh-TW"/>
        </w:rPr>
      </w:pPr>
      <w:r>
        <w:rPr>
          <w:lang w:eastAsia="zh-TW"/>
        </w:rPr>
        <w:br w:type="page"/>
      </w:r>
    </w:p>
    <w:p w14:paraId="577F0101" w14:textId="25FB3B96" w:rsidR="00AE7DD7" w:rsidRDefault="00007326" w:rsidP="00C41F85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lastRenderedPageBreak/>
        <w:t xml:space="preserve">HTML檔案引入 </w:t>
      </w:r>
      <w:r>
        <w:rPr>
          <w:lang w:eastAsia="zh-TW"/>
        </w:rPr>
        <w:t>CSS</w:t>
      </w:r>
    </w:p>
    <w:p w14:paraId="1BF11BBB" w14:textId="77777777" w:rsidR="00697646" w:rsidRDefault="00697646" w:rsidP="002738FE">
      <w:pPr>
        <w:rPr>
          <w:lang w:eastAsia="zh-TW"/>
        </w:rPr>
      </w:pPr>
    </w:p>
    <w:p w14:paraId="25F7AA73" w14:textId="4CDEE00E" w:rsidR="00C41F85" w:rsidRDefault="00697646" w:rsidP="002738FE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添加一行。</w:t>
      </w:r>
    </w:p>
    <w:p w14:paraId="1F74BDF3" w14:textId="77777777" w:rsidR="00697646" w:rsidRDefault="00697646" w:rsidP="002738FE">
      <w:pPr>
        <w:rPr>
          <w:lang w:eastAsia="zh-TW"/>
        </w:rPr>
      </w:pPr>
    </w:p>
    <w:p w14:paraId="05C1B65E" w14:textId="0BC1A8C8" w:rsidR="00007326" w:rsidRDefault="00721846" w:rsidP="002738FE">
      <w:pPr>
        <w:rPr>
          <w:lang w:eastAsia="zh-TW"/>
        </w:rPr>
      </w:pPr>
      <w:r w:rsidRPr="00721846">
        <w:rPr>
          <w:lang w:eastAsia="zh-TW"/>
        </w:rPr>
        <w:drawing>
          <wp:inline distT="0" distB="0" distL="0" distR="0" wp14:anchorId="3959BBE0" wp14:editId="4289581E">
            <wp:extent cx="2800741" cy="1657581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B9E7" w14:textId="35050312" w:rsidR="00007326" w:rsidRDefault="00007326" w:rsidP="002738FE">
      <w:pPr>
        <w:rPr>
          <w:lang w:eastAsia="zh-TW"/>
        </w:rPr>
      </w:pPr>
    </w:p>
    <w:p w14:paraId="0F03DD45" w14:textId="64862540" w:rsidR="007C506C" w:rsidRDefault="007C506C" w:rsidP="002738FE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在剛剛建立的 </w:t>
      </w:r>
      <w:r>
        <w:rPr>
          <w:lang w:eastAsia="zh-TW"/>
        </w:rPr>
        <w:t xml:space="preserve">HTML </w:t>
      </w:r>
      <w:r>
        <w:rPr>
          <w:rFonts w:hint="eastAsia"/>
          <w:lang w:eastAsia="zh-TW"/>
        </w:rPr>
        <w:t>中加入一行</w:t>
      </w:r>
      <w:r w:rsidR="00E06C8E">
        <w:rPr>
          <w:rFonts w:hint="eastAsia"/>
          <w:lang w:eastAsia="zh-TW"/>
        </w:rPr>
        <w:t>C</w:t>
      </w:r>
      <w:r w:rsidR="00E06C8E">
        <w:rPr>
          <w:lang w:eastAsia="zh-TW"/>
        </w:rPr>
        <w:t xml:space="preserve">SS </w:t>
      </w:r>
      <w:r w:rsidR="00E06C8E">
        <w:rPr>
          <w:rFonts w:hint="eastAsia"/>
          <w:lang w:eastAsia="zh-TW"/>
        </w:rPr>
        <w:t>引用。</w:t>
      </w:r>
    </w:p>
    <w:p w14:paraId="66E87940" w14:textId="40A3EC2C" w:rsidR="007C506C" w:rsidRPr="007C506C" w:rsidRDefault="007C506C" w:rsidP="002738FE">
      <w:pPr>
        <w:rPr>
          <w:color w:val="FFFFFF" w:themeColor="background1"/>
          <w:lang w:eastAsia="zh-TW"/>
        </w:rPr>
      </w:pPr>
      <w:r w:rsidRPr="007C506C">
        <w:rPr>
          <w:color w:val="FFFFFF" w:themeColor="background1"/>
          <w:highlight w:val="black"/>
          <w:lang w:eastAsia="zh-TW"/>
        </w:rPr>
        <w:t>&lt;link href="/static/login/style.css" rel="stylesheet"&gt;</w:t>
      </w:r>
    </w:p>
    <w:p w14:paraId="263390CB" w14:textId="0EDF52A5" w:rsidR="007C506C" w:rsidRDefault="007C506C" w:rsidP="002738FE">
      <w:pPr>
        <w:rPr>
          <w:lang w:eastAsia="zh-TW"/>
        </w:rPr>
      </w:pPr>
    </w:p>
    <w:p w14:paraId="28723180" w14:textId="13779A87" w:rsidR="00B34CCD" w:rsidRDefault="003F485D" w:rsidP="002738FE">
      <w:pPr>
        <w:rPr>
          <w:lang w:eastAsia="zh-TW"/>
        </w:rPr>
      </w:pPr>
      <w:r w:rsidRPr="003F485D">
        <w:rPr>
          <w:lang w:eastAsia="zh-TW"/>
        </w:rPr>
        <w:drawing>
          <wp:inline distT="0" distB="0" distL="0" distR="0" wp14:anchorId="109ECBC9" wp14:editId="36FC989D">
            <wp:extent cx="5658640" cy="1476581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D833" w14:textId="21A5D65C" w:rsidR="003F485D" w:rsidRDefault="002F1101" w:rsidP="002738FE">
      <w:pPr>
        <w:rPr>
          <w:lang w:eastAsia="zh-TW"/>
        </w:rPr>
      </w:pPr>
      <w:r>
        <w:rPr>
          <w:rFonts w:hint="eastAsia"/>
          <w:lang w:eastAsia="zh-TW"/>
        </w:rPr>
        <w:t>順利引入C</w:t>
      </w:r>
      <w:r>
        <w:rPr>
          <w:lang w:eastAsia="zh-TW"/>
        </w:rPr>
        <w:t>SS</w:t>
      </w:r>
      <w:r>
        <w:rPr>
          <w:rFonts w:hint="eastAsia"/>
          <w:lang w:eastAsia="zh-TW"/>
        </w:rPr>
        <w:t>。</w:t>
      </w:r>
    </w:p>
    <w:p w14:paraId="26A9265D" w14:textId="6EEC844C" w:rsidR="003F485D" w:rsidRDefault="002F1101" w:rsidP="002738FE">
      <w:pPr>
        <w:rPr>
          <w:lang w:eastAsia="zh-TW"/>
        </w:rPr>
      </w:pPr>
      <w:r w:rsidRPr="002F1101">
        <w:rPr>
          <w:lang w:eastAsia="zh-TW"/>
        </w:rPr>
        <w:drawing>
          <wp:inline distT="0" distB="0" distL="0" distR="0" wp14:anchorId="029C5292" wp14:editId="4218615D">
            <wp:extent cx="2314898" cy="1924319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D2E8" w14:textId="0318F34A" w:rsidR="002F1101" w:rsidRDefault="002F1101" w:rsidP="002738FE">
      <w:pPr>
        <w:rPr>
          <w:lang w:eastAsia="zh-TW"/>
        </w:rPr>
      </w:pPr>
    </w:p>
    <w:p w14:paraId="6F3A1A0C" w14:textId="1B580BF1" w:rsidR="002F1101" w:rsidRDefault="009831FE" w:rsidP="002738FE"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 xml:space="preserve">avascript </w:t>
      </w:r>
      <w:r>
        <w:rPr>
          <w:rFonts w:hint="eastAsia"/>
          <w:lang w:eastAsia="zh-TW"/>
        </w:rPr>
        <w:t xml:space="preserve">與 圖片的路徑都在 </w:t>
      </w:r>
      <w:r w:rsidRPr="009831FE">
        <w:rPr>
          <w:rFonts w:hint="eastAsia"/>
          <w:color w:val="C00000"/>
          <w:lang w:eastAsia="zh-TW"/>
        </w:rPr>
        <w:t>/s</w:t>
      </w:r>
      <w:r w:rsidRPr="009831FE">
        <w:rPr>
          <w:color w:val="C00000"/>
          <w:lang w:eastAsia="zh-TW"/>
        </w:rPr>
        <w:t>tatic/</w:t>
      </w:r>
      <w:r w:rsidRPr="009831FE">
        <w:rPr>
          <w:rFonts w:hint="eastAsia"/>
          <w:color w:val="C00000"/>
          <w:lang w:eastAsia="zh-TW"/>
        </w:rPr>
        <w:t>資料夾名稱/檔案名稱</w:t>
      </w:r>
      <w:r>
        <w:rPr>
          <w:rFonts w:hint="eastAsia"/>
          <w:lang w:eastAsia="zh-TW"/>
        </w:rPr>
        <w:t xml:space="preserve"> 下。</w:t>
      </w:r>
    </w:p>
    <w:p w14:paraId="70211C82" w14:textId="77777777" w:rsidR="003F485D" w:rsidRPr="00CC6DC9" w:rsidRDefault="003F485D" w:rsidP="002738FE">
      <w:pPr>
        <w:rPr>
          <w:rFonts w:hint="eastAsia"/>
          <w:lang w:eastAsia="zh-TW"/>
        </w:rPr>
      </w:pPr>
    </w:p>
    <w:sectPr w:rsidR="003F485D" w:rsidRPr="00CC6DC9" w:rsidSect="00AB02A7">
      <w:headerReference w:type="default" r:id="rId27"/>
      <w:footerReference w:type="default" r:id="rId2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7C2C6" w14:textId="77777777" w:rsidR="00174E50" w:rsidRDefault="00174E50">
      <w:r>
        <w:separator/>
      </w:r>
    </w:p>
    <w:p w14:paraId="6997FC2C" w14:textId="77777777" w:rsidR="00174E50" w:rsidRDefault="00174E50"/>
  </w:endnote>
  <w:endnote w:type="continuationSeparator" w:id="0">
    <w:p w14:paraId="75C7F4CB" w14:textId="77777777" w:rsidR="00174E50" w:rsidRDefault="00174E50">
      <w:r>
        <w:continuationSeparator/>
      </w:r>
    </w:p>
    <w:p w14:paraId="130718B8" w14:textId="77777777" w:rsidR="00174E50" w:rsidRDefault="00174E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8B7EB" w14:textId="77777777" w:rsidR="00174E50" w:rsidRDefault="00174E50">
      <w:r>
        <w:separator/>
      </w:r>
    </w:p>
    <w:p w14:paraId="42C47DF9" w14:textId="77777777" w:rsidR="00174E50" w:rsidRDefault="00174E50"/>
  </w:footnote>
  <w:footnote w:type="continuationSeparator" w:id="0">
    <w:p w14:paraId="2FB1EA0C" w14:textId="77777777" w:rsidR="00174E50" w:rsidRDefault="00174E50">
      <w:r>
        <w:continuationSeparator/>
      </w:r>
    </w:p>
    <w:p w14:paraId="576CA221" w14:textId="77777777" w:rsidR="00174E50" w:rsidRDefault="00174E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013D9"/>
    <w:rsid w:val="00007326"/>
    <w:rsid w:val="00014824"/>
    <w:rsid w:val="0002482E"/>
    <w:rsid w:val="000401AF"/>
    <w:rsid w:val="00050324"/>
    <w:rsid w:val="00065285"/>
    <w:rsid w:val="00066686"/>
    <w:rsid w:val="0007541E"/>
    <w:rsid w:val="00087210"/>
    <w:rsid w:val="00090318"/>
    <w:rsid w:val="000A0150"/>
    <w:rsid w:val="000E63C9"/>
    <w:rsid w:val="000F162C"/>
    <w:rsid w:val="000F250E"/>
    <w:rsid w:val="00104CEB"/>
    <w:rsid w:val="001079F4"/>
    <w:rsid w:val="001105EA"/>
    <w:rsid w:val="0012348B"/>
    <w:rsid w:val="00130E9D"/>
    <w:rsid w:val="00141857"/>
    <w:rsid w:val="00150A6D"/>
    <w:rsid w:val="00165479"/>
    <w:rsid w:val="001677C3"/>
    <w:rsid w:val="00174E50"/>
    <w:rsid w:val="00185B35"/>
    <w:rsid w:val="001B6A98"/>
    <w:rsid w:val="001C3736"/>
    <w:rsid w:val="001E5C82"/>
    <w:rsid w:val="001F2BC8"/>
    <w:rsid w:val="001F5F6B"/>
    <w:rsid w:val="00216231"/>
    <w:rsid w:val="00216252"/>
    <w:rsid w:val="00242E2D"/>
    <w:rsid w:val="00243EBC"/>
    <w:rsid w:val="00246A35"/>
    <w:rsid w:val="002738FE"/>
    <w:rsid w:val="00275113"/>
    <w:rsid w:val="00284348"/>
    <w:rsid w:val="00286FE8"/>
    <w:rsid w:val="0029409F"/>
    <w:rsid w:val="002A4896"/>
    <w:rsid w:val="002B723C"/>
    <w:rsid w:val="002E3B4A"/>
    <w:rsid w:val="002F1101"/>
    <w:rsid w:val="002F51F5"/>
    <w:rsid w:val="00312137"/>
    <w:rsid w:val="00320591"/>
    <w:rsid w:val="00320B15"/>
    <w:rsid w:val="00330359"/>
    <w:rsid w:val="0033762F"/>
    <w:rsid w:val="00342A5B"/>
    <w:rsid w:val="00360494"/>
    <w:rsid w:val="0036508F"/>
    <w:rsid w:val="00366C7E"/>
    <w:rsid w:val="00371E69"/>
    <w:rsid w:val="00376460"/>
    <w:rsid w:val="00384EA3"/>
    <w:rsid w:val="003916A6"/>
    <w:rsid w:val="0039275A"/>
    <w:rsid w:val="003935DE"/>
    <w:rsid w:val="00397340"/>
    <w:rsid w:val="003A39A1"/>
    <w:rsid w:val="003B1EDC"/>
    <w:rsid w:val="003C2191"/>
    <w:rsid w:val="003C65EF"/>
    <w:rsid w:val="003D06A9"/>
    <w:rsid w:val="003D3863"/>
    <w:rsid w:val="003E3F83"/>
    <w:rsid w:val="003E6FB5"/>
    <w:rsid w:val="003F0336"/>
    <w:rsid w:val="003F485D"/>
    <w:rsid w:val="004110DE"/>
    <w:rsid w:val="00422A9C"/>
    <w:rsid w:val="00425623"/>
    <w:rsid w:val="00427919"/>
    <w:rsid w:val="004301C3"/>
    <w:rsid w:val="00435E0C"/>
    <w:rsid w:val="0044085A"/>
    <w:rsid w:val="0046046D"/>
    <w:rsid w:val="00475545"/>
    <w:rsid w:val="00484545"/>
    <w:rsid w:val="004A10F3"/>
    <w:rsid w:val="004B21A5"/>
    <w:rsid w:val="004C0366"/>
    <w:rsid w:val="004C4A00"/>
    <w:rsid w:val="004D3518"/>
    <w:rsid w:val="004D5E0B"/>
    <w:rsid w:val="004D65F8"/>
    <w:rsid w:val="005037F0"/>
    <w:rsid w:val="00507990"/>
    <w:rsid w:val="00516A86"/>
    <w:rsid w:val="00522959"/>
    <w:rsid w:val="005275F6"/>
    <w:rsid w:val="005442B1"/>
    <w:rsid w:val="00544F92"/>
    <w:rsid w:val="00550675"/>
    <w:rsid w:val="00550A03"/>
    <w:rsid w:val="00563775"/>
    <w:rsid w:val="00566590"/>
    <w:rsid w:val="00572102"/>
    <w:rsid w:val="005A71CB"/>
    <w:rsid w:val="005B0244"/>
    <w:rsid w:val="005B07A3"/>
    <w:rsid w:val="005B7AA7"/>
    <w:rsid w:val="005C009F"/>
    <w:rsid w:val="005F1BB0"/>
    <w:rsid w:val="00604647"/>
    <w:rsid w:val="0060581D"/>
    <w:rsid w:val="00622225"/>
    <w:rsid w:val="006234C7"/>
    <w:rsid w:val="00630D99"/>
    <w:rsid w:val="0063400F"/>
    <w:rsid w:val="0063424A"/>
    <w:rsid w:val="0063609A"/>
    <w:rsid w:val="00636CE3"/>
    <w:rsid w:val="00656C4D"/>
    <w:rsid w:val="00662AFD"/>
    <w:rsid w:val="00663D40"/>
    <w:rsid w:val="006749B6"/>
    <w:rsid w:val="00676116"/>
    <w:rsid w:val="00682B4E"/>
    <w:rsid w:val="006932D4"/>
    <w:rsid w:val="00697646"/>
    <w:rsid w:val="006A3C35"/>
    <w:rsid w:val="006A5D33"/>
    <w:rsid w:val="006E4AC7"/>
    <w:rsid w:val="006E5716"/>
    <w:rsid w:val="006E60F7"/>
    <w:rsid w:val="00710189"/>
    <w:rsid w:val="00721846"/>
    <w:rsid w:val="00722AB5"/>
    <w:rsid w:val="0072405B"/>
    <w:rsid w:val="007302B3"/>
    <w:rsid w:val="00730733"/>
    <w:rsid w:val="00730E3A"/>
    <w:rsid w:val="00736AAF"/>
    <w:rsid w:val="0074098F"/>
    <w:rsid w:val="00740ECF"/>
    <w:rsid w:val="00765B2A"/>
    <w:rsid w:val="00777697"/>
    <w:rsid w:val="00783A34"/>
    <w:rsid w:val="00790CAF"/>
    <w:rsid w:val="00796A51"/>
    <w:rsid w:val="007A3A69"/>
    <w:rsid w:val="007B1312"/>
    <w:rsid w:val="007C0254"/>
    <w:rsid w:val="007C506C"/>
    <w:rsid w:val="007C6B52"/>
    <w:rsid w:val="007D11A1"/>
    <w:rsid w:val="007D16C5"/>
    <w:rsid w:val="007D2249"/>
    <w:rsid w:val="007F639A"/>
    <w:rsid w:val="007F6741"/>
    <w:rsid w:val="00802F69"/>
    <w:rsid w:val="00803939"/>
    <w:rsid w:val="00813BDE"/>
    <w:rsid w:val="00824252"/>
    <w:rsid w:val="00841928"/>
    <w:rsid w:val="0084785C"/>
    <w:rsid w:val="0085179F"/>
    <w:rsid w:val="00862FE4"/>
    <w:rsid w:val="0086389A"/>
    <w:rsid w:val="0087605E"/>
    <w:rsid w:val="00894059"/>
    <w:rsid w:val="008B1FEE"/>
    <w:rsid w:val="008C0938"/>
    <w:rsid w:val="008C5A58"/>
    <w:rsid w:val="008E0148"/>
    <w:rsid w:val="008F336C"/>
    <w:rsid w:val="008F650E"/>
    <w:rsid w:val="00903C32"/>
    <w:rsid w:val="00904850"/>
    <w:rsid w:val="00916B16"/>
    <w:rsid w:val="009173B9"/>
    <w:rsid w:val="00921681"/>
    <w:rsid w:val="00922654"/>
    <w:rsid w:val="0093335D"/>
    <w:rsid w:val="00933B9C"/>
    <w:rsid w:val="0093613E"/>
    <w:rsid w:val="00943026"/>
    <w:rsid w:val="00966B81"/>
    <w:rsid w:val="00976A26"/>
    <w:rsid w:val="009831FE"/>
    <w:rsid w:val="009845E7"/>
    <w:rsid w:val="009A0B5D"/>
    <w:rsid w:val="009A5F5E"/>
    <w:rsid w:val="009C4BBA"/>
    <w:rsid w:val="009C7720"/>
    <w:rsid w:val="009D43BE"/>
    <w:rsid w:val="009F6AAB"/>
    <w:rsid w:val="00A17028"/>
    <w:rsid w:val="00A23AFA"/>
    <w:rsid w:val="00A263A4"/>
    <w:rsid w:val="00A30AAF"/>
    <w:rsid w:val="00A31B3E"/>
    <w:rsid w:val="00A52B00"/>
    <w:rsid w:val="00A532F3"/>
    <w:rsid w:val="00A8489E"/>
    <w:rsid w:val="00A95A8E"/>
    <w:rsid w:val="00A968EC"/>
    <w:rsid w:val="00AB02A7"/>
    <w:rsid w:val="00AB0A0C"/>
    <w:rsid w:val="00AC29F3"/>
    <w:rsid w:val="00AC32DF"/>
    <w:rsid w:val="00AC64CB"/>
    <w:rsid w:val="00AE3B1E"/>
    <w:rsid w:val="00AE7DD7"/>
    <w:rsid w:val="00B01C23"/>
    <w:rsid w:val="00B04BB1"/>
    <w:rsid w:val="00B231E5"/>
    <w:rsid w:val="00B34CCD"/>
    <w:rsid w:val="00B414D3"/>
    <w:rsid w:val="00B47A3A"/>
    <w:rsid w:val="00B5484D"/>
    <w:rsid w:val="00B90997"/>
    <w:rsid w:val="00BA2C52"/>
    <w:rsid w:val="00BB33E4"/>
    <w:rsid w:val="00BC6A8C"/>
    <w:rsid w:val="00BD4832"/>
    <w:rsid w:val="00BE65DE"/>
    <w:rsid w:val="00BF78AE"/>
    <w:rsid w:val="00C02B87"/>
    <w:rsid w:val="00C15646"/>
    <w:rsid w:val="00C201BA"/>
    <w:rsid w:val="00C4086D"/>
    <w:rsid w:val="00C41F85"/>
    <w:rsid w:val="00C50041"/>
    <w:rsid w:val="00C52BCC"/>
    <w:rsid w:val="00C723C2"/>
    <w:rsid w:val="00C840C0"/>
    <w:rsid w:val="00C8507A"/>
    <w:rsid w:val="00C86C5C"/>
    <w:rsid w:val="00CA1896"/>
    <w:rsid w:val="00CA55A6"/>
    <w:rsid w:val="00CB5B28"/>
    <w:rsid w:val="00CC6DC9"/>
    <w:rsid w:val="00CF5371"/>
    <w:rsid w:val="00CF5E22"/>
    <w:rsid w:val="00D0323A"/>
    <w:rsid w:val="00D0559F"/>
    <w:rsid w:val="00D077E9"/>
    <w:rsid w:val="00D42CB7"/>
    <w:rsid w:val="00D453AD"/>
    <w:rsid w:val="00D5413D"/>
    <w:rsid w:val="00D570A9"/>
    <w:rsid w:val="00D70D02"/>
    <w:rsid w:val="00D71AD8"/>
    <w:rsid w:val="00D770C7"/>
    <w:rsid w:val="00D86945"/>
    <w:rsid w:val="00D874C6"/>
    <w:rsid w:val="00D90290"/>
    <w:rsid w:val="00DB2C34"/>
    <w:rsid w:val="00DB366D"/>
    <w:rsid w:val="00DB756B"/>
    <w:rsid w:val="00DD0B16"/>
    <w:rsid w:val="00DD152F"/>
    <w:rsid w:val="00DE17FD"/>
    <w:rsid w:val="00DE213F"/>
    <w:rsid w:val="00DF027C"/>
    <w:rsid w:val="00DF4787"/>
    <w:rsid w:val="00DF52B5"/>
    <w:rsid w:val="00E00A32"/>
    <w:rsid w:val="00E06C8E"/>
    <w:rsid w:val="00E15494"/>
    <w:rsid w:val="00E15C00"/>
    <w:rsid w:val="00E174B1"/>
    <w:rsid w:val="00E22ACD"/>
    <w:rsid w:val="00E26524"/>
    <w:rsid w:val="00E620B0"/>
    <w:rsid w:val="00E70CD1"/>
    <w:rsid w:val="00E7786B"/>
    <w:rsid w:val="00E81B40"/>
    <w:rsid w:val="00E84D3D"/>
    <w:rsid w:val="00EC3AB5"/>
    <w:rsid w:val="00ED6C0C"/>
    <w:rsid w:val="00EE650D"/>
    <w:rsid w:val="00EF1F73"/>
    <w:rsid w:val="00EF555B"/>
    <w:rsid w:val="00EF6D88"/>
    <w:rsid w:val="00F027BB"/>
    <w:rsid w:val="00F11DCF"/>
    <w:rsid w:val="00F14C4E"/>
    <w:rsid w:val="00F162EA"/>
    <w:rsid w:val="00F404C8"/>
    <w:rsid w:val="00F52D27"/>
    <w:rsid w:val="00F72A57"/>
    <w:rsid w:val="00F83527"/>
    <w:rsid w:val="00FB3E58"/>
    <w:rsid w:val="00FD583F"/>
    <w:rsid w:val="00FD7488"/>
    <w:rsid w:val="00FE03F2"/>
    <w:rsid w:val="00FE643E"/>
    <w:rsid w:val="00FF0E89"/>
    <w:rsid w:val="00FF16B4"/>
    <w:rsid w:val="00FF67E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B3B27"/>
    <w:rsid w:val="000F2796"/>
    <w:rsid w:val="000F4583"/>
    <w:rsid w:val="00267EE9"/>
    <w:rsid w:val="002F5650"/>
    <w:rsid w:val="00860C18"/>
    <w:rsid w:val="009A132B"/>
    <w:rsid w:val="00A1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132</TotalTime>
  <Pages>10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195</cp:revision>
  <cp:lastPrinted>2022-10-16T09:12:00Z</cp:lastPrinted>
  <dcterms:created xsi:type="dcterms:W3CDTF">2022-10-16T04:15:00Z</dcterms:created>
  <dcterms:modified xsi:type="dcterms:W3CDTF">2022-10-25T06:04:00Z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