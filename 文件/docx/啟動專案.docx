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0F95E013" w:rsidR="00D077E9" w:rsidRPr="00D86945" w:rsidRDefault="00C201BA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啟動專案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0F95E013" w:rsidR="00D077E9" w:rsidRPr="00D86945" w:rsidRDefault="00C201BA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啟動專案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045A5DE4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9845E7">
                  <w:rPr>
                    <w:rStyle w:val="ab"/>
                    <w:b w:val="0"/>
                    <w:noProof/>
                    <w:lang w:val="zh-TW" w:eastAsia="zh-TW" w:bidi="zh-TW"/>
                  </w:rPr>
                  <w:t>10月25日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0D2329E6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C52BCC">
                  <w:rPr>
                    <w:rFonts w:hint="eastAsia"/>
                    <w:lang w:eastAsia="zh-TW"/>
                  </w:rPr>
                  <w:t>開啟</w:t>
                </w:r>
                <w:r w:rsidR="00813BDE">
                  <w:rPr>
                    <w:rFonts w:hint="eastAsia"/>
                    <w:lang w:eastAsia="zh-TW"/>
                  </w:rPr>
                  <w:t>C</w:t>
                </w:r>
                <w:r w:rsidR="00813BDE">
                  <w:rPr>
                    <w:lang w:eastAsia="zh-TW"/>
                  </w:rPr>
                  <w:t>BDC</w:t>
                </w:r>
                <w:r w:rsidR="00C52BCC">
                  <w:rPr>
                    <w:rFonts w:hint="eastAsia"/>
                    <w:lang w:eastAsia="zh-TW"/>
                  </w:rPr>
                  <w:t>的</w:t>
                </w:r>
                <w:r w:rsidR="00813BDE">
                  <w:rPr>
                    <w:rFonts w:hint="eastAsia"/>
                    <w:lang w:eastAsia="zh-TW"/>
                  </w:rPr>
                  <w:t>容器群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048CE176" w:rsidR="009845E7" w:rsidRPr="006749B6" w:rsidRDefault="00397340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G</w:t>
      </w:r>
      <w:r>
        <w:rPr>
          <w:lang w:val="zh-TW" w:eastAsia="zh-TW" w:bidi="zh-TW"/>
        </w:rPr>
        <w:t xml:space="preserve">it </w:t>
      </w:r>
      <w:r>
        <w:rPr>
          <w:rFonts w:hint="eastAsia"/>
          <w:lang w:val="zh-TW" w:eastAsia="zh-TW" w:bidi="zh-TW"/>
        </w:rPr>
        <w:t>下載專案</w:t>
      </w:r>
    </w:p>
    <w:p w14:paraId="74173740" w14:textId="6F4D7328" w:rsidR="007F6741" w:rsidRDefault="00397340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從</w:t>
      </w:r>
      <w:r w:rsidR="00E15C00">
        <w:rPr>
          <w:rFonts w:hint="eastAsia"/>
          <w:b w:val="0"/>
          <w:bCs/>
          <w:lang w:eastAsia="zh-TW"/>
        </w:rPr>
        <w:t>G</w:t>
      </w:r>
      <w:r w:rsidR="00E15C00">
        <w:rPr>
          <w:b w:val="0"/>
          <w:bCs/>
          <w:lang w:eastAsia="zh-TW"/>
        </w:rPr>
        <w:t xml:space="preserve">ithub </w:t>
      </w:r>
      <w:r w:rsidR="00E15C00">
        <w:rPr>
          <w:rFonts w:hint="eastAsia"/>
          <w:b w:val="0"/>
          <w:bCs/>
          <w:lang w:eastAsia="zh-TW"/>
        </w:rPr>
        <w:t>上對專案進行c</w:t>
      </w:r>
      <w:r w:rsidR="00E15C00">
        <w:rPr>
          <w:b w:val="0"/>
          <w:bCs/>
          <w:lang w:eastAsia="zh-TW"/>
        </w:rPr>
        <w:t>lone</w:t>
      </w:r>
      <w:r w:rsidR="00E15C00">
        <w:rPr>
          <w:rFonts w:hint="eastAsia"/>
          <w:b w:val="0"/>
          <w:bCs/>
          <w:lang w:eastAsia="zh-TW"/>
        </w:rPr>
        <w:t>。</w:t>
      </w:r>
    </w:p>
    <w:p w14:paraId="55809CFF" w14:textId="750DD36C" w:rsidR="00320B15" w:rsidRDefault="00320B15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專案連結:</w:t>
      </w:r>
      <w:r>
        <w:rPr>
          <w:b w:val="0"/>
          <w:bCs/>
          <w:lang w:eastAsia="zh-TW"/>
        </w:rPr>
        <w:t xml:space="preserve"> </w:t>
      </w:r>
      <w:hyperlink r:id="rId8" w:history="1">
        <w:r w:rsidR="00E26524" w:rsidRPr="00E26524">
          <w:rPr>
            <w:rStyle w:val="affffff7"/>
            <w:b w:val="0"/>
            <w:bCs/>
            <w:lang w:eastAsia="zh-TW"/>
          </w:rPr>
          <w:t>https://github.com/AlexTrinityBlock/CBDC-project</w:t>
        </w:r>
      </w:hyperlink>
    </w:p>
    <w:p w14:paraId="055B9910" w14:textId="77777777" w:rsidR="00E26524" w:rsidRPr="00EF6D88" w:rsidRDefault="00320B15">
      <w:pPr>
        <w:spacing w:after="200" w:line="276" w:lineRule="auto"/>
        <w:rPr>
          <w:b w:val="0"/>
          <w:bCs/>
          <w:lang w:eastAsia="zh-TW"/>
        </w:rPr>
      </w:pPr>
      <w:r>
        <w:rPr>
          <w:noProof/>
          <w:lang w:eastAsia="zh-TW"/>
        </w:rPr>
        <w:drawing>
          <wp:inline distT="0" distB="0" distL="0" distR="0" wp14:anchorId="50641469" wp14:editId="2BDA697E">
            <wp:extent cx="5600700" cy="2666201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59" cy="26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30D" w14:textId="5786D504" w:rsidR="00EF6D88" w:rsidRDefault="004301C3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開啟 </w:t>
      </w:r>
      <w:r>
        <w:rPr>
          <w:b w:val="0"/>
          <w:bCs/>
          <w:lang w:eastAsia="zh-TW"/>
        </w:rPr>
        <w:t>powershell</w:t>
      </w:r>
      <w:r>
        <w:rPr>
          <w:rFonts w:hint="eastAsia"/>
          <w:b w:val="0"/>
          <w:bCs/>
          <w:lang w:eastAsia="zh-TW"/>
        </w:rPr>
        <w:t xml:space="preserve"> 終端</w:t>
      </w:r>
      <w:r w:rsidR="00EF6D88" w:rsidRPr="00EF6D88">
        <w:rPr>
          <w:rFonts w:hint="eastAsia"/>
          <w:b w:val="0"/>
          <w:bCs/>
          <w:lang w:eastAsia="zh-TW"/>
        </w:rPr>
        <w:t>輸入</w:t>
      </w:r>
      <w:r w:rsidR="00EF6D88">
        <w:rPr>
          <w:rFonts w:hint="eastAsia"/>
          <w:b w:val="0"/>
          <w:bCs/>
          <w:lang w:eastAsia="zh-TW"/>
        </w:rPr>
        <w:t>指令進行C</w:t>
      </w:r>
      <w:r w:rsidR="00EF6D88">
        <w:rPr>
          <w:b w:val="0"/>
          <w:bCs/>
          <w:lang w:eastAsia="zh-TW"/>
        </w:rPr>
        <w:t>lone</w:t>
      </w:r>
    </w:p>
    <w:p w14:paraId="12ACA52C" w14:textId="1E31B37F" w:rsidR="00EF6D88" w:rsidRDefault="00484545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722AB5">
        <w:rPr>
          <w:b w:val="0"/>
          <w:bCs/>
          <w:color w:val="FFFFFF" w:themeColor="background1"/>
          <w:highlight w:val="black"/>
          <w:lang w:eastAsia="zh-TW"/>
        </w:rPr>
        <w:t xml:space="preserve">git clone </w:t>
      </w:r>
      <w:r w:rsidR="00722AB5" w:rsidRPr="00722AB5">
        <w:rPr>
          <w:b w:val="0"/>
          <w:bCs/>
          <w:color w:val="FFFFFF" w:themeColor="background1"/>
          <w:highlight w:val="black"/>
          <w:lang w:eastAsia="zh-TW"/>
        </w:rPr>
        <w:t>git@github.com:AlexTrinityBlock/CBDC-project.git</w:t>
      </w:r>
      <w:r>
        <w:rPr>
          <w:b w:val="0"/>
          <w:bCs/>
          <w:color w:val="FFFFFF" w:themeColor="background1"/>
          <w:lang w:eastAsia="zh-TW"/>
        </w:rPr>
        <w:t xml:space="preserve"> </w:t>
      </w:r>
    </w:p>
    <w:p w14:paraId="4DE8555E" w14:textId="4059C91F" w:rsidR="00484545" w:rsidRDefault="0062222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將專案下載到特定目錄</w:t>
      </w:r>
      <w:r w:rsidR="009C4BBA">
        <w:rPr>
          <w:rFonts w:hint="eastAsia"/>
          <w:b w:val="0"/>
          <w:bCs/>
          <w:lang w:eastAsia="zh-TW"/>
        </w:rPr>
        <w:t>(例如:</w:t>
      </w:r>
      <w:r w:rsidR="009C4BBA">
        <w:rPr>
          <w:b w:val="0"/>
          <w:bCs/>
          <w:lang w:eastAsia="zh-TW"/>
        </w:rPr>
        <w:t xml:space="preserve"> </w:t>
      </w:r>
      <w:r w:rsidR="009C4BBA">
        <w:rPr>
          <w:rFonts w:hint="eastAsia"/>
          <w:b w:val="0"/>
          <w:bCs/>
          <w:lang w:eastAsia="zh-TW"/>
        </w:rPr>
        <w:t>桌面</w:t>
      </w:r>
      <w:r w:rsidR="009C4BBA">
        <w:rPr>
          <w:b w:val="0"/>
          <w:bCs/>
          <w:lang w:eastAsia="zh-TW"/>
        </w:rPr>
        <w:t>)</w:t>
      </w:r>
      <w:r>
        <w:rPr>
          <w:rFonts w:hint="eastAsia"/>
          <w:b w:val="0"/>
          <w:bCs/>
          <w:lang w:eastAsia="zh-TW"/>
        </w:rPr>
        <w:t>。</w:t>
      </w:r>
    </w:p>
    <w:p w14:paraId="5320BC55" w14:textId="12D2B5DE" w:rsidR="009845E7" w:rsidRPr="009845E7" w:rsidRDefault="009845E7">
      <w:pPr>
        <w:spacing w:after="200" w:line="276" w:lineRule="auto"/>
        <w:rPr>
          <w:rFonts w:hint="eastAsia"/>
          <w:lang w:eastAsia="zh-TW"/>
        </w:rPr>
      </w:pPr>
      <w:r>
        <w:rPr>
          <w:lang w:eastAsia="zh-TW"/>
        </w:rPr>
        <w:br w:type="page"/>
      </w:r>
    </w:p>
    <w:p w14:paraId="0CB446ED" w14:textId="18A3020C" w:rsidR="00D077E9" w:rsidRPr="006749B6" w:rsidRDefault="00790CAF" w:rsidP="00D077E9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啟動</w:t>
      </w:r>
      <w:r w:rsidRPr="009845E7">
        <w:rPr>
          <w:rFonts w:hint="eastAsia"/>
          <w:lang w:eastAsia="zh-TW" w:bidi="zh-TW"/>
        </w:rPr>
        <w:t>D</w:t>
      </w:r>
      <w:r w:rsidRPr="009845E7">
        <w:rPr>
          <w:lang w:eastAsia="zh-TW" w:bidi="zh-TW"/>
        </w:rPr>
        <w:t>ocker</w:t>
      </w:r>
      <w:r w:rsidR="00682B4E" w:rsidRPr="009845E7">
        <w:rPr>
          <w:lang w:eastAsia="zh-TW" w:bidi="zh-TW"/>
        </w:rPr>
        <w:t xml:space="preserve"> Desktop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6749B6" w14:paraId="1052CBEE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eastAsia="zh-TW"/>
              </w:rPr>
              <w:id w:val="1660650702"/>
              <w:placeholder>
                <w:docPart w:val="18DE6A30A2BA4BFF9938D20234460404"/>
              </w:placeholder>
              <w15:appearance w15:val="hidden"/>
            </w:sdtPr>
            <w:sdtContent>
              <w:p w14:paraId="7B11ACFD" w14:textId="785228B2" w:rsidR="00D077E9" w:rsidRPr="006749B6" w:rsidRDefault="00AC64CB" w:rsidP="00DF027C">
                <w:pPr>
                  <w:pStyle w:val="21"/>
                  <w:rPr>
                    <w:lang w:eastAsia="zh-TW"/>
                  </w:rPr>
                </w:pPr>
                <w:r>
                  <w:rPr>
                    <w:rFonts w:hint="eastAsia"/>
                    <w:lang w:eastAsia="zh-TW"/>
                  </w:rPr>
                  <w:t>D</w:t>
                </w:r>
                <w:r>
                  <w:rPr>
                    <w:lang w:eastAsia="zh-TW"/>
                  </w:rPr>
                  <w:t>ocker</w:t>
                </w:r>
                <w:r>
                  <w:rPr>
                    <w:rFonts w:hint="eastAsia"/>
                    <w:lang w:eastAsia="zh-TW"/>
                  </w:rPr>
                  <w:t>可以幫我們省去數小時的配置時間</w:t>
                </w:r>
              </w:p>
            </w:sdtContent>
          </w:sdt>
          <w:p w14:paraId="70265D45" w14:textId="77777777" w:rsidR="00DF027C" w:rsidRPr="006749B6" w:rsidRDefault="00DF027C" w:rsidP="00DF027C">
            <w:pPr>
              <w:rPr>
                <w:lang w:eastAsia="zh-TW"/>
              </w:rPr>
            </w:pPr>
          </w:p>
          <w:p w14:paraId="7EEAAFD0" w14:textId="234311DB" w:rsidR="00DF027C" w:rsidRDefault="002E3B4A" w:rsidP="00DF027C">
            <w:pPr>
              <w:pStyle w:val="af3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我們已經裝好D</w:t>
            </w:r>
            <w:r>
              <w:rPr>
                <w:lang w:eastAsia="zh-TW"/>
              </w:rPr>
              <w:t xml:space="preserve">ocker Desktop </w:t>
            </w:r>
            <w:r>
              <w:rPr>
                <w:rFonts w:hint="eastAsia"/>
                <w:lang w:eastAsia="zh-TW"/>
              </w:rPr>
              <w:t>了，左鍵把它點開吧 !</w:t>
            </w:r>
          </w:p>
          <w:p w14:paraId="75B73400" w14:textId="6EBA6324" w:rsidR="002E3B4A" w:rsidRPr="006749B6" w:rsidRDefault="00BE65DE" w:rsidP="00DF027C">
            <w:pPr>
              <w:pStyle w:val="af3"/>
              <w:rPr>
                <w:lang w:eastAsia="zh-TW"/>
              </w:rPr>
            </w:pPr>
            <w:r>
              <w:object w:dxaOrig="17280" w:dyaOrig="15720" w14:anchorId="6E836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9.25pt;height:436.5pt" o:ole="">
                  <v:imagedata r:id="rId10" o:title=""/>
                </v:shape>
                <o:OLEObject Type="Embed" ProgID="PBrush" ShapeID="_x0000_i1025" DrawAspect="Content" ObjectID="_1728206379" r:id="rId11"/>
              </w:object>
            </w:r>
          </w:p>
        </w:tc>
      </w:tr>
      <w:tr w:rsidR="00DF027C" w:rsidRPr="006749B6" w14:paraId="0F14F900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3661A8A" w14:textId="647E5FC4" w:rsidR="00DF027C" w:rsidRPr="006749B6" w:rsidRDefault="00DF027C" w:rsidP="009A5F5E">
            <w:pPr>
              <w:pStyle w:val="af5"/>
              <w:rPr>
                <w:lang w:eastAsia="zh-TW"/>
              </w:rPr>
            </w:pPr>
          </w:p>
        </w:tc>
      </w:tr>
    </w:tbl>
    <w:p w14:paraId="6589E1D7" w14:textId="77426035" w:rsidR="00790CAF" w:rsidRDefault="00522959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若</w:t>
      </w:r>
      <w:r w:rsidR="00320591">
        <w:rPr>
          <w:rFonts w:hint="eastAsia"/>
          <w:b w:val="0"/>
          <w:bCs/>
          <w:lang w:eastAsia="zh-TW"/>
        </w:rPr>
        <w:t>左下角</w:t>
      </w:r>
      <w:r>
        <w:rPr>
          <w:rFonts w:hint="eastAsia"/>
          <w:b w:val="0"/>
          <w:bCs/>
          <w:lang w:eastAsia="zh-TW"/>
        </w:rPr>
        <w:t xml:space="preserve">始終是橘色的，代表 </w:t>
      </w:r>
      <w:r w:rsidRPr="006E60F7">
        <w:rPr>
          <w:rFonts w:hint="eastAsia"/>
          <w:color w:val="EE8822"/>
          <w:lang w:eastAsia="zh-TW"/>
        </w:rPr>
        <w:t xml:space="preserve"> </w:t>
      </w:r>
      <w:r w:rsidRPr="006E60F7">
        <w:rPr>
          <w:color w:val="EE8822"/>
          <w:lang w:eastAsia="zh-TW"/>
        </w:rPr>
        <w:t>Dokcer</w:t>
      </w:r>
      <w:r w:rsidRPr="006E60F7">
        <w:rPr>
          <w:rFonts w:hint="eastAsia"/>
          <w:color w:val="EE8822"/>
          <w:lang w:eastAsia="zh-TW"/>
        </w:rPr>
        <w:t xml:space="preserve">  安裝出問題，請直接向團隊中對 </w:t>
      </w:r>
      <w:r w:rsidRPr="006E60F7">
        <w:rPr>
          <w:color w:val="EE8822"/>
          <w:lang w:eastAsia="zh-TW"/>
        </w:rPr>
        <w:t xml:space="preserve">Docker </w:t>
      </w:r>
      <w:r w:rsidRPr="006E60F7">
        <w:rPr>
          <w:rFonts w:hint="eastAsia"/>
          <w:color w:val="EE8822"/>
          <w:lang w:eastAsia="zh-TW"/>
        </w:rPr>
        <w:t>與作業系統了解的人員共同完成安裝。</w:t>
      </w:r>
      <w:r w:rsidR="003B1EDC">
        <w:rPr>
          <w:rFonts w:hint="eastAsia"/>
          <w:b w:val="0"/>
          <w:bCs/>
          <w:lang w:eastAsia="zh-TW"/>
        </w:rPr>
        <w:t>(並且分析問題，然後寫成文檔</w:t>
      </w:r>
      <w:r w:rsidR="00894059">
        <w:rPr>
          <w:rFonts w:hint="eastAsia"/>
          <w:b w:val="0"/>
          <w:bCs/>
          <w:lang w:eastAsia="zh-TW"/>
        </w:rPr>
        <w:t>，以便下個人理解問題所在</w:t>
      </w:r>
      <w:r w:rsidR="003B1EDC">
        <w:rPr>
          <w:rFonts w:hint="eastAsia"/>
          <w:b w:val="0"/>
          <w:bCs/>
          <w:lang w:eastAsia="zh-TW"/>
        </w:rPr>
        <w:t>)</w:t>
      </w:r>
    </w:p>
    <w:p w14:paraId="2D5C06C5" w14:textId="474A7807" w:rsidR="00EF1F73" w:rsidRPr="00EF1F73" w:rsidRDefault="00EF1F73" w:rsidP="000401A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打開 </w:t>
      </w:r>
      <w:r>
        <w:rPr>
          <w:lang w:eastAsia="zh-TW"/>
        </w:rPr>
        <w:t>Visual Studio Code</w:t>
      </w:r>
      <w:r>
        <w:rPr>
          <w:rFonts w:hint="eastAsia"/>
          <w:lang w:eastAsia="zh-TW"/>
        </w:rPr>
        <w:t xml:space="preserve"> </w:t>
      </w:r>
    </w:p>
    <w:p w14:paraId="30074E74" w14:textId="100D1B60" w:rsidR="00E7786B" w:rsidRDefault="00E7786B" w:rsidP="00AB02A7">
      <w:pPr>
        <w:spacing w:after="200"/>
        <w:rPr>
          <w:lang w:eastAsia="zh-TW"/>
        </w:rPr>
      </w:pPr>
    </w:p>
    <w:p w14:paraId="61DFFA54" w14:textId="6EFC6978" w:rsidR="00275113" w:rsidRDefault="00DF4787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V</w:t>
      </w:r>
      <w:r>
        <w:rPr>
          <w:b w:val="0"/>
          <w:bCs/>
          <w:lang w:eastAsia="zh-TW"/>
        </w:rPr>
        <w:t xml:space="preserve">isual Studio Code </w:t>
      </w:r>
      <w:r>
        <w:rPr>
          <w:rFonts w:hint="eastAsia"/>
          <w:b w:val="0"/>
          <w:bCs/>
          <w:lang w:eastAsia="zh-TW"/>
        </w:rPr>
        <w:t>內建的終端功能，可以幫我們完成所有我們的命令行任務。</w:t>
      </w:r>
    </w:p>
    <w:p w14:paraId="64671ED9" w14:textId="1757696C" w:rsidR="00E84D3D" w:rsidRDefault="00E84D3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首先開啟</w:t>
      </w:r>
      <w:r w:rsidR="00AB0A0C">
        <w:rPr>
          <w:rFonts w:hint="eastAsia"/>
          <w:b w:val="0"/>
          <w:bCs/>
          <w:lang w:eastAsia="zh-TW"/>
        </w:rPr>
        <w:t>專案</w:t>
      </w:r>
      <w:r>
        <w:rPr>
          <w:rFonts w:hint="eastAsia"/>
          <w:b w:val="0"/>
          <w:bCs/>
          <w:lang w:eastAsia="zh-TW"/>
        </w:rPr>
        <w:t>資料夾。</w:t>
      </w:r>
    </w:p>
    <w:p w14:paraId="4595FE41" w14:textId="5758A062" w:rsidR="009D43BE" w:rsidRDefault="00921681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5401B84" wp14:editId="2FAD76F4">
            <wp:extent cx="5084445" cy="1637930"/>
            <wp:effectExtent l="0" t="0" r="190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03"/>
                    <a:stretch/>
                  </pic:blipFill>
                  <pic:spPr bwMode="auto">
                    <a:xfrm>
                      <a:off x="0" y="0"/>
                      <a:ext cx="5110742" cy="164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C5C3" w14:textId="7A8D4B38" w:rsidR="00921681" w:rsidRDefault="00BB33E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FC78605" wp14:editId="2FFF3D8A">
            <wp:extent cx="5542634" cy="3152996"/>
            <wp:effectExtent l="0" t="0" r="127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2" cy="31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AD11" w14:textId="3DC8BB0C" w:rsidR="00BB33E4" w:rsidRDefault="001B6A98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923A1AB" wp14:editId="14DB57EC">
            <wp:extent cx="6362700" cy="2438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" t="2005" r="-150" b="24642"/>
                    <a:stretch/>
                  </pic:blipFill>
                  <pic:spPr bwMode="auto"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8BAE" w14:textId="0916DF19" w:rsidR="001B6A98" w:rsidRDefault="006A3C35" w:rsidP="006A3C35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啟動D</w:t>
      </w:r>
      <w:r>
        <w:rPr>
          <w:lang w:eastAsia="zh-TW"/>
        </w:rPr>
        <w:t xml:space="preserve">ocker </w:t>
      </w:r>
      <w:r>
        <w:rPr>
          <w:rFonts w:hint="eastAsia"/>
          <w:lang w:eastAsia="zh-TW"/>
        </w:rPr>
        <w:t>容器群</w:t>
      </w:r>
    </w:p>
    <w:p w14:paraId="6EC23924" w14:textId="5ACE8A86" w:rsidR="006E60F7" w:rsidRDefault="006E60F7" w:rsidP="00AB02A7">
      <w:pPr>
        <w:spacing w:after="200"/>
        <w:rPr>
          <w:b w:val="0"/>
          <w:bCs/>
          <w:lang w:eastAsia="zh-TW"/>
        </w:rPr>
      </w:pPr>
    </w:p>
    <w:p w14:paraId="40A52FEA" w14:textId="112A59D2" w:rsidR="009A0B5D" w:rsidRDefault="00216231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啟動終端。</w:t>
      </w:r>
    </w:p>
    <w:p w14:paraId="32C2405C" w14:textId="250B4A54" w:rsidR="006A3C35" w:rsidRDefault="009A0B5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5967AB8" wp14:editId="47351760">
            <wp:extent cx="4610100" cy="152307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04" cy="15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48B0" w14:textId="1E512E55" w:rsidR="006A5D33" w:rsidRDefault="005B07A3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輸入指令</w:t>
      </w:r>
      <w:r w:rsidR="00427919" w:rsidRPr="00427919">
        <w:rPr>
          <w:b w:val="0"/>
          <w:bCs/>
          <w:color w:val="FFFFFF" w:themeColor="background1"/>
          <w:lang w:eastAsia="zh-TW"/>
        </w:rPr>
        <w:t xml:space="preserve"> </w:t>
      </w:r>
      <w:r w:rsidR="00427919" w:rsidRPr="00427919">
        <w:rPr>
          <w:b w:val="0"/>
          <w:bCs/>
          <w:color w:val="FFFFFF" w:themeColor="background1"/>
          <w:highlight w:val="black"/>
          <w:lang w:eastAsia="zh-TW"/>
        </w:rPr>
        <w:t>docker-compose up -d</w:t>
      </w:r>
      <w:r w:rsidR="00933B9C">
        <w:rPr>
          <w:b w:val="0"/>
          <w:bCs/>
          <w:color w:val="FFFFFF" w:themeColor="background1"/>
          <w:lang w:eastAsia="zh-TW"/>
        </w:rPr>
        <w:t xml:space="preserve"> </w:t>
      </w:r>
    </w:p>
    <w:p w14:paraId="7134ACA6" w14:textId="6A6CED5A" w:rsidR="005B07A3" w:rsidRDefault="005B07A3" w:rsidP="00AB02A7">
      <w:pPr>
        <w:spacing w:after="200"/>
        <w:rPr>
          <w:b w:val="0"/>
          <w:bCs/>
          <w:lang w:eastAsia="zh-TW"/>
        </w:rPr>
      </w:pPr>
      <w:r w:rsidRPr="005B07A3">
        <w:rPr>
          <w:b w:val="0"/>
          <w:bCs/>
          <w:noProof/>
          <w:lang w:eastAsia="zh-TW"/>
        </w:rPr>
        <w:drawing>
          <wp:inline distT="0" distB="0" distL="0" distR="0" wp14:anchorId="716538CB" wp14:editId="6DC6B290">
            <wp:extent cx="5934075" cy="16764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159"/>
                    <a:stretch/>
                  </pic:blipFill>
                  <pic:spPr bwMode="auto">
                    <a:xfrm>
                      <a:off x="0" y="0"/>
                      <a:ext cx="5934903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A8D5A" w14:textId="1341CCBC" w:rsidR="00662AFD" w:rsidRDefault="00165479" w:rsidP="00AB02A7">
      <w:pPr>
        <w:spacing w:after="200"/>
        <w:rPr>
          <w:b w:val="0"/>
          <w:bCs/>
          <w:lang w:eastAsia="zh-TW"/>
        </w:rPr>
      </w:pPr>
      <w:r w:rsidRPr="00165479">
        <w:rPr>
          <w:b w:val="0"/>
          <w:bCs/>
          <w:noProof/>
          <w:lang w:eastAsia="zh-TW"/>
        </w:rPr>
        <w:drawing>
          <wp:inline distT="0" distB="0" distL="0" distR="0" wp14:anchorId="1030B88C" wp14:editId="525147F1">
            <wp:extent cx="3990975" cy="82450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4683" cy="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627" w14:textId="79C89F60" w:rsidR="00165479" w:rsidRDefault="00E1549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</w:t>
      </w:r>
      <w:r w:rsidRPr="00A52B00">
        <w:rPr>
          <w:rFonts w:hint="eastAsia"/>
          <w:b w:val="0"/>
          <w:bCs/>
          <w:color w:val="FFFFFF" w:themeColor="background1"/>
          <w:lang w:eastAsia="zh-TW"/>
        </w:rPr>
        <w:t xml:space="preserve"> </w:t>
      </w:r>
      <w:r w:rsidRPr="00A52B00">
        <w:rPr>
          <w:b w:val="0"/>
          <w:bCs/>
          <w:color w:val="FFFFFF" w:themeColor="background1"/>
          <w:highlight w:val="black"/>
          <w:lang w:eastAsia="zh-TW"/>
        </w:rPr>
        <w:t>docker-compose ps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在終端或者啟動 </w:t>
      </w:r>
      <w:r>
        <w:rPr>
          <w:b w:val="0"/>
          <w:bCs/>
          <w:lang w:eastAsia="zh-TW"/>
        </w:rPr>
        <w:t xml:space="preserve">Docker desktop </w:t>
      </w:r>
      <w:r>
        <w:rPr>
          <w:rFonts w:hint="eastAsia"/>
          <w:b w:val="0"/>
          <w:bCs/>
          <w:lang w:eastAsia="zh-TW"/>
        </w:rPr>
        <w:t>可以看到啟動的數個容器。</w:t>
      </w:r>
    </w:p>
    <w:p w14:paraId="20972674" w14:textId="3ACCBC2B" w:rsidR="00BD4832" w:rsidRPr="00275113" w:rsidRDefault="00BD4832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D3F3ADB" wp14:editId="3D993D2D">
            <wp:extent cx="6371590" cy="2114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832" w:rsidRPr="00275113" w:rsidSect="00AB02A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98625" w14:textId="77777777" w:rsidR="00DB756B" w:rsidRDefault="00DB756B">
      <w:r>
        <w:separator/>
      </w:r>
    </w:p>
    <w:p w14:paraId="592BF95B" w14:textId="77777777" w:rsidR="00DB756B" w:rsidRDefault="00DB756B"/>
  </w:endnote>
  <w:endnote w:type="continuationSeparator" w:id="0">
    <w:p w14:paraId="2338BA3D" w14:textId="77777777" w:rsidR="00DB756B" w:rsidRDefault="00DB756B">
      <w:r>
        <w:continuationSeparator/>
      </w:r>
    </w:p>
    <w:p w14:paraId="524D75D9" w14:textId="77777777" w:rsidR="00DB756B" w:rsidRDefault="00DB75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A9BF" w14:textId="77777777" w:rsidR="006749B6" w:rsidRDefault="006749B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C23" w14:textId="77777777" w:rsidR="006749B6" w:rsidRDefault="006749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F708E" w14:textId="77777777" w:rsidR="00DB756B" w:rsidRDefault="00DB756B">
      <w:r>
        <w:separator/>
      </w:r>
    </w:p>
    <w:p w14:paraId="477DC86F" w14:textId="77777777" w:rsidR="00DB756B" w:rsidRDefault="00DB756B"/>
  </w:footnote>
  <w:footnote w:type="continuationSeparator" w:id="0">
    <w:p w14:paraId="0B8CD194" w14:textId="77777777" w:rsidR="00DB756B" w:rsidRDefault="00DB756B">
      <w:r>
        <w:continuationSeparator/>
      </w:r>
    </w:p>
    <w:p w14:paraId="3450E266" w14:textId="77777777" w:rsidR="00DB756B" w:rsidRDefault="00DB75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D6B5" w14:textId="77777777" w:rsidR="006749B6" w:rsidRDefault="006749B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5E96A" w14:textId="77777777" w:rsidR="006749B6" w:rsidRDefault="006749B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401AF"/>
    <w:rsid w:val="00050324"/>
    <w:rsid w:val="000A0150"/>
    <w:rsid w:val="000E63C9"/>
    <w:rsid w:val="00104CEB"/>
    <w:rsid w:val="001105EA"/>
    <w:rsid w:val="00130E9D"/>
    <w:rsid w:val="00150A6D"/>
    <w:rsid w:val="00165479"/>
    <w:rsid w:val="001677C3"/>
    <w:rsid w:val="00185B35"/>
    <w:rsid w:val="001B6A98"/>
    <w:rsid w:val="001E5C82"/>
    <w:rsid w:val="001F2BC8"/>
    <w:rsid w:val="001F5F6B"/>
    <w:rsid w:val="00216231"/>
    <w:rsid w:val="00242E2D"/>
    <w:rsid w:val="00243EBC"/>
    <w:rsid w:val="00246A35"/>
    <w:rsid w:val="00275113"/>
    <w:rsid w:val="00284348"/>
    <w:rsid w:val="00286FE8"/>
    <w:rsid w:val="002B723C"/>
    <w:rsid w:val="002E3B4A"/>
    <w:rsid w:val="002F51F5"/>
    <w:rsid w:val="00312137"/>
    <w:rsid w:val="00320591"/>
    <w:rsid w:val="00320B15"/>
    <w:rsid w:val="00330359"/>
    <w:rsid w:val="0033762F"/>
    <w:rsid w:val="00360494"/>
    <w:rsid w:val="00366C7E"/>
    <w:rsid w:val="00384EA3"/>
    <w:rsid w:val="0039275A"/>
    <w:rsid w:val="00397340"/>
    <w:rsid w:val="003A39A1"/>
    <w:rsid w:val="003B1EDC"/>
    <w:rsid w:val="003C2191"/>
    <w:rsid w:val="003D3863"/>
    <w:rsid w:val="004110DE"/>
    <w:rsid w:val="00422A9C"/>
    <w:rsid w:val="00427919"/>
    <w:rsid w:val="004301C3"/>
    <w:rsid w:val="0044085A"/>
    <w:rsid w:val="00484545"/>
    <w:rsid w:val="004B21A5"/>
    <w:rsid w:val="004C4A00"/>
    <w:rsid w:val="004D5E0B"/>
    <w:rsid w:val="005037F0"/>
    <w:rsid w:val="00516A86"/>
    <w:rsid w:val="00522959"/>
    <w:rsid w:val="005275F6"/>
    <w:rsid w:val="00544F92"/>
    <w:rsid w:val="00572102"/>
    <w:rsid w:val="005B07A3"/>
    <w:rsid w:val="005F1BB0"/>
    <w:rsid w:val="00604647"/>
    <w:rsid w:val="00622225"/>
    <w:rsid w:val="00656C4D"/>
    <w:rsid w:val="00662AFD"/>
    <w:rsid w:val="006749B6"/>
    <w:rsid w:val="00682B4E"/>
    <w:rsid w:val="006A3C35"/>
    <w:rsid w:val="006A5D33"/>
    <w:rsid w:val="006E5716"/>
    <w:rsid w:val="006E60F7"/>
    <w:rsid w:val="00722AB5"/>
    <w:rsid w:val="0072405B"/>
    <w:rsid w:val="007302B3"/>
    <w:rsid w:val="00730733"/>
    <w:rsid w:val="00730E3A"/>
    <w:rsid w:val="00736AAF"/>
    <w:rsid w:val="00765B2A"/>
    <w:rsid w:val="00783A34"/>
    <w:rsid w:val="00790CAF"/>
    <w:rsid w:val="007C0254"/>
    <w:rsid w:val="007C6B52"/>
    <w:rsid w:val="007D11A1"/>
    <w:rsid w:val="007D16C5"/>
    <w:rsid w:val="007F6741"/>
    <w:rsid w:val="00803939"/>
    <w:rsid w:val="00813BDE"/>
    <w:rsid w:val="00862FE4"/>
    <w:rsid w:val="0086389A"/>
    <w:rsid w:val="0087605E"/>
    <w:rsid w:val="00894059"/>
    <w:rsid w:val="008B1FEE"/>
    <w:rsid w:val="00903C32"/>
    <w:rsid w:val="00916B16"/>
    <w:rsid w:val="009173B9"/>
    <w:rsid w:val="00921681"/>
    <w:rsid w:val="0093335D"/>
    <w:rsid w:val="00933B9C"/>
    <w:rsid w:val="0093613E"/>
    <w:rsid w:val="00943026"/>
    <w:rsid w:val="00966B81"/>
    <w:rsid w:val="009845E7"/>
    <w:rsid w:val="009A0B5D"/>
    <w:rsid w:val="009A5F5E"/>
    <w:rsid w:val="009C4BBA"/>
    <w:rsid w:val="009C7720"/>
    <w:rsid w:val="009D43BE"/>
    <w:rsid w:val="00A23AFA"/>
    <w:rsid w:val="00A31B3E"/>
    <w:rsid w:val="00A52B00"/>
    <w:rsid w:val="00A532F3"/>
    <w:rsid w:val="00A8489E"/>
    <w:rsid w:val="00AB02A7"/>
    <w:rsid w:val="00AB0A0C"/>
    <w:rsid w:val="00AC29F3"/>
    <w:rsid w:val="00AC64CB"/>
    <w:rsid w:val="00B01C23"/>
    <w:rsid w:val="00B04BB1"/>
    <w:rsid w:val="00B231E5"/>
    <w:rsid w:val="00BB33E4"/>
    <w:rsid w:val="00BD4832"/>
    <w:rsid w:val="00BE65DE"/>
    <w:rsid w:val="00C02B87"/>
    <w:rsid w:val="00C201BA"/>
    <w:rsid w:val="00C4086D"/>
    <w:rsid w:val="00C52BCC"/>
    <w:rsid w:val="00CA1896"/>
    <w:rsid w:val="00CA55A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756B"/>
    <w:rsid w:val="00DD152F"/>
    <w:rsid w:val="00DE213F"/>
    <w:rsid w:val="00DF027C"/>
    <w:rsid w:val="00DF4787"/>
    <w:rsid w:val="00E00A32"/>
    <w:rsid w:val="00E15494"/>
    <w:rsid w:val="00E15C00"/>
    <w:rsid w:val="00E22ACD"/>
    <w:rsid w:val="00E26524"/>
    <w:rsid w:val="00E620B0"/>
    <w:rsid w:val="00E7786B"/>
    <w:rsid w:val="00E81B40"/>
    <w:rsid w:val="00E84D3D"/>
    <w:rsid w:val="00ED6C0C"/>
    <w:rsid w:val="00EF1F73"/>
    <w:rsid w:val="00EF555B"/>
    <w:rsid w:val="00EF6D88"/>
    <w:rsid w:val="00F027BB"/>
    <w:rsid w:val="00F11DCF"/>
    <w:rsid w:val="00F162EA"/>
    <w:rsid w:val="00F52D27"/>
    <w:rsid w:val="00F83527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TrinityBlock/CBDC-proj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  <w:docPart>
      <w:docPartPr>
        <w:name w:val="18DE6A30A2BA4BFF9938D202344604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76463E2-A071-47D9-A8C9-B02262908D3C}"/>
      </w:docPartPr>
      <w:docPartBody>
        <w:p w:rsidR="00267EE9" w:rsidRDefault="00000000">
          <w:pPr>
            <w:pStyle w:val="18DE6A30A2BA4BFF9938D20234460404"/>
          </w:pPr>
          <w:r w:rsidRPr="006749B6">
            <w:rPr>
              <w:lang w:val="zh-TW" w:bidi="zh-TW"/>
            </w:rPr>
            <w:t>副標題文字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B3B27"/>
    <w:rsid w:val="000F4583"/>
    <w:rsid w:val="00267EE9"/>
    <w:rsid w:val="00860C18"/>
    <w:rsid w:val="009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  <w:style w:type="paragraph" w:customStyle="1" w:styleId="18DE6A30A2BA4BFF9938D20234460404">
    <w:name w:val="18DE6A30A2BA4BFF9938D20234460404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48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59</cp:revision>
  <cp:lastPrinted>2022-10-16T09:12:00Z</cp:lastPrinted>
  <dcterms:created xsi:type="dcterms:W3CDTF">2022-10-16T04:15:00Z</dcterms:created>
  <dcterms:modified xsi:type="dcterms:W3CDTF">2022-10-25T04:33:00Z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